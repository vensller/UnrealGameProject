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0"/>
        <w:gridCol w:w="227"/>
        <w:gridCol w:w="4041"/>
        <w:gridCol w:w="236"/>
        <w:gridCol w:w="3562"/>
      </w:tblGrid>
      <w:tr w:rsidR="00246D27" w:rsidTr="00246D27">
        <w:trPr>
          <w:trHeight w:val="1411"/>
        </w:trPr>
        <w:tc>
          <w:tcPr>
            <w:tcW w:w="2390" w:type="dxa"/>
          </w:tcPr>
          <w:p w:rsidR="00246D27" w:rsidRDefault="00246D27" w:rsidP="00F37D20">
            <w:pPr>
              <w:rPr>
                <w:b/>
                <w:sz w:val="32"/>
              </w:rPr>
            </w:pPr>
            <w:r w:rsidRPr="00F37D20">
              <w:rPr>
                <w:b/>
                <w:sz w:val="32"/>
              </w:rPr>
              <w:t>Plataformas:</w:t>
            </w:r>
          </w:p>
          <w:sdt>
            <w:sdtPr>
              <w:rPr>
                <w:i/>
                <w:lang w:val="pt-PT"/>
              </w:rPr>
              <w:id w:val="-1926640384"/>
              <w:placeholder>
                <w:docPart w:val="2CD6E67F1FAF459FAC25B7185AC1D05D"/>
              </w:placeholder>
            </w:sdtPr>
            <w:sdtEndPr/>
            <w:sdtContent>
              <w:p w:rsidR="00246D27" w:rsidRPr="00F37D20" w:rsidRDefault="00246D27" w:rsidP="00F37D20">
                <w:pPr>
                  <w:spacing w:after="0" w:line="240" w:lineRule="auto"/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Win</w:t>
                </w:r>
                <w:r w:rsidR="001A70BE">
                  <w:rPr>
                    <w:i/>
                    <w:lang w:val="pt-PT"/>
                  </w:rPr>
                  <w:t>dows x64</w:t>
                </w:r>
              </w:p>
            </w:sdtContent>
          </w:sdt>
          <w:p w:rsidR="00246D27" w:rsidRPr="00F37D20" w:rsidRDefault="00246D27" w:rsidP="00F37D20">
            <w:pPr>
              <w:rPr>
                <w:b/>
              </w:rPr>
            </w:pPr>
          </w:p>
        </w:tc>
        <w:tc>
          <w:tcPr>
            <w:tcW w:w="227" w:type="dxa"/>
            <w:tcBorders>
              <w:top w:val="nil"/>
              <w:bottom w:val="nil"/>
            </w:tcBorders>
          </w:tcPr>
          <w:p w:rsidR="00246D27" w:rsidRDefault="00246D27" w:rsidP="00F37D20"/>
        </w:tc>
        <w:tc>
          <w:tcPr>
            <w:tcW w:w="4041" w:type="dxa"/>
          </w:tcPr>
          <w:p w:rsidR="00246D27" w:rsidRDefault="00246D27" w:rsidP="00F37D20">
            <w:pPr>
              <w:rPr>
                <w:b/>
                <w:sz w:val="32"/>
              </w:rPr>
            </w:pPr>
            <w:r w:rsidRPr="00F37D20">
              <w:rPr>
                <w:b/>
                <w:sz w:val="32"/>
              </w:rPr>
              <w:t>P</w:t>
            </w:r>
            <w:r>
              <w:rPr>
                <w:b/>
                <w:sz w:val="32"/>
              </w:rPr>
              <w:t>úblico-alvo</w:t>
            </w:r>
            <w:r w:rsidRPr="00F37D20">
              <w:rPr>
                <w:b/>
                <w:sz w:val="32"/>
              </w:rPr>
              <w:t>:</w:t>
            </w:r>
          </w:p>
          <w:sdt>
            <w:sdtPr>
              <w:rPr>
                <w:i/>
                <w:lang w:val="pt-PT"/>
              </w:rPr>
              <w:id w:val="-268391092"/>
              <w:placeholder>
                <w:docPart w:val="2CD6E67F1FAF459FAC25B7185AC1D05D"/>
              </w:placeholder>
            </w:sdtPr>
            <w:sdtEndPr>
              <w:rPr>
                <w:lang w:val="pt-BR"/>
              </w:rPr>
            </w:sdtEndPr>
            <w:sdtContent>
              <w:p w:rsid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Público infantil.</w:t>
                </w:r>
              </w:p>
              <w:p w:rsidR="00246D27" w:rsidRPr="00F37D20" w:rsidRDefault="001A70BE" w:rsidP="001A70BE">
                <w:pPr>
                  <w:spacing w:after="0" w:line="240" w:lineRule="auto"/>
                  <w:rPr>
                    <w:i/>
                  </w:rPr>
                </w:pPr>
                <w:r>
                  <w:rPr>
                    <w:i/>
                  </w:rPr>
                  <w:t>Crianças alfabetizadas que já tiveram contato com as operações matemáticas.</w:t>
                </w:r>
              </w:p>
            </w:sdtContent>
          </w:sdt>
        </w:tc>
        <w:tc>
          <w:tcPr>
            <w:tcW w:w="236" w:type="dxa"/>
            <w:tcBorders>
              <w:top w:val="nil"/>
              <w:bottom w:val="nil"/>
            </w:tcBorders>
          </w:tcPr>
          <w:p w:rsidR="00246D27" w:rsidRPr="00F37D20" w:rsidRDefault="00246D27" w:rsidP="00F37D20">
            <w:pPr>
              <w:rPr>
                <w:b/>
                <w:sz w:val="32"/>
              </w:rPr>
            </w:pPr>
          </w:p>
        </w:tc>
        <w:tc>
          <w:tcPr>
            <w:tcW w:w="3562" w:type="dxa"/>
          </w:tcPr>
          <w:p w:rsidR="00246D27" w:rsidRDefault="00246D27" w:rsidP="00246D27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Monetização</w:t>
            </w:r>
            <w:r w:rsidRPr="00F37D20">
              <w:rPr>
                <w:b/>
                <w:sz w:val="32"/>
              </w:rPr>
              <w:t>:</w:t>
            </w:r>
          </w:p>
          <w:sdt>
            <w:sdtPr>
              <w:rPr>
                <w:i/>
                <w:lang w:val="pt-PT"/>
              </w:rPr>
              <w:id w:val="-902446501"/>
              <w:placeholder>
                <w:docPart w:val="09FFCACF00FA4A8E8F570F1D46AE5B2A"/>
              </w:placeholder>
            </w:sdtPr>
            <w:sdtEndPr/>
            <w:sdtContent>
              <w:p w:rsidR="00246D27" w:rsidRPr="00F37D20" w:rsidRDefault="001A70BE" w:rsidP="00F37D20">
                <w:pPr>
                  <w:rPr>
                    <w:b/>
                    <w:sz w:val="32"/>
                  </w:rPr>
                </w:pPr>
                <w:r>
                  <w:rPr>
                    <w:i/>
                    <w:lang w:val="pt-PT"/>
                  </w:rPr>
                  <w:t>Gratuito</w:t>
                </w:r>
              </w:p>
            </w:sdtContent>
          </w:sdt>
        </w:tc>
      </w:tr>
    </w:tbl>
    <w:p w:rsidR="005C60B3" w:rsidRPr="00246D27" w:rsidRDefault="005C60B3" w:rsidP="00246D27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46D27" w:rsidTr="00246D27">
        <w:tc>
          <w:tcPr>
            <w:tcW w:w="10456" w:type="dxa"/>
          </w:tcPr>
          <w:p w:rsidR="00246D27" w:rsidRDefault="00246D27" w:rsidP="00F37D2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</w:t>
            </w:r>
            <w:r w:rsidRPr="00246D27">
              <w:rPr>
                <w:b/>
                <w:sz w:val="32"/>
                <w:szCs w:val="32"/>
              </w:rPr>
              <w:t>stória/narrativa/enredo:</w:t>
            </w:r>
          </w:p>
          <w:sdt>
            <w:sdtPr>
              <w:rPr>
                <w:i/>
                <w:lang w:val="pt-PT"/>
              </w:rPr>
              <w:id w:val="-1798446127"/>
              <w:placeholder>
                <w:docPart w:val="11B5D971E63E400F883D791157CC1C18"/>
              </w:placeholder>
            </w:sdtPr>
            <w:sdtEndPr/>
            <w:sdtContent>
              <w:p w:rsidR="00246D27" w:rsidRPr="00246D27" w:rsidRDefault="001A70BE" w:rsidP="00246D27">
                <w:pPr>
                  <w:spacing w:after="0" w:line="240" w:lineRule="auto"/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O jogador controla um canhão, que é fixo em uma posição do jogo e pode rodar em 360º. Ao redor do canhão são encontrados vários blocos e estes blocos contém números. Acima de cada parede de blocos, é encontrado uma operação matemática, sendo ela de subtração, adição, multiplicação ou divisão. O objetivo do jogador é controlar o canhão e atirar no número que corresponde ao resultado da operação matemática.</w:t>
                </w:r>
              </w:p>
            </w:sdtContent>
          </w:sdt>
        </w:tc>
      </w:tr>
    </w:tbl>
    <w:p w:rsidR="00F76223" w:rsidRPr="00246D27" w:rsidRDefault="00F76223" w:rsidP="00F76223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223" w:rsidTr="00394BCC">
        <w:tc>
          <w:tcPr>
            <w:tcW w:w="10456" w:type="dxa"/>
          </w:tcPr>
          <w:p w:rsidR="00F76223" w:rsidRDefault="00F76223" w:rsidP="00394BC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Análise competitiva</w:t>
            </w:r>
            <w:r w:rsidRPr="00246D27">
              <w:rPr>
                <w:b/>
                <w:sz w:val="32"/>
                <w:szCs w:val="32"/>
              </w:rPr>
              <w:t>:</w:t>
            </w:r>
          </w:p>
          <w:sdt>
            <w:sdtPr>
              <w:rPr>
                <w:lang w:val="pt-PT"/>
              </w:rPr>
              <w:id w:val="1111249650"/>
              <w:placeholder>
                <w:docPart w:val="0FAB3C097F7545EE8D6F936E92D93946"/>
              </w:placeholder>
            </w:sdtPr>
            <w:sdtEndPr/>
            <w:sdtContent>
              <w:p w:rsidR="001A70BE" w:rsidRPr="001A70BE" w:rsidRDefault="001A70BE" w:rsidP="001A70BE">
                <w:pPr>
                  <w:pStyle w:val="ListParagraph"/>
                  <w:numPr>
                    <w:ilvl w:val="0"/>
                    <w:numId w:val="1"/>
                  </w:numPr>
                  <w:spacing w:after="0" w:line="240" w:lineRule="auto"/>
                  <w:rPr>
                    <w:i/>
                    <w:lang w:val="en-US"/>
                  </w:rPr>
                </w:pPr>
                <w:r w:rsidRPr="001A70BE">
                  <w:rPr>
                    <w:i/>
                    <w:lang w:val="en-US"/>
                  </w:rPr>
                  <w:t>Zeus vs Monsters - Math Game for kids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en-US"/>
                  </w:rPr>
                </w:pP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Descrição: "Zeus vs. Monstros é um jogo de matemática para crianças com operações matemáticas mistos - adição, subtração, multiplicação e divisão. Com 50 níveis e 10 chefes para derrotar, esta é uma aventura matemática real. matemática prática e aprender sobre mitologia grega - joga Zeus vs. Monstros.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Com 50 níveis e 10 chefes para derrotar, esta é uma aventura matemática real. personagens do jogo incluem deuses gregos, Zeus e Atena, e criaturas míticas / monstros como Titãs, Gigantes, Minotauro, Cérbero, Medusa, Typhon, Quimera, Centauro, Satyr e Hades."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Um jogo aonde aparece uma área com operações matemáticas para a pessoa clicar e verificar o resultado. Se estiver correto, o personagem atira e desfere um ataque em um inimigo. Seu ponto forte é ser um jogo educativo, mas com uma cara de ação e aventura.</w:t>
                </w:r>
                <w:r w:rsidR="00F76223">
                  <w:rPr>
                    <w:i/>
                    <w:lang w:val="pt-PT"/>
                  </w:rPr>
                  <w:t xml:space="preserve"> </w:t>
                </w:r>
              </w:p>
              <w:p w:rsid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Pr="001A70BE" w:rsidRDefault="001A70BE" w:rsidP="001A70BE">
                <w:pPr>
                  <w:pStyle w:val="ListParagraph"/>
                  <w:numPr>
                    <w:ilvl w:val="0"/>
                    <w:numId w:val="1"/>
                  </w:num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Jogos Educativos. Matemática (Falta de criatividade)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Descrição: "Este app de matemática é voltado para crianças de até 7 anos de idade que acabaram de aprender a somar, subtrair e multiplicar na escola. A melhor forma de aprender números enquanto jogam. Livre-se das calculadoras!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Cada jogo vem acompanhado de designs atrativos e nossos amigos animais, com quem as crianças poderão interagir para realizar operações matemáticas. Uma forma simples de desenvolver habilidades matemáticas e aprender a contar os números de 1 a 10."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Jogo que ensina matemática para crianças menores que o anterior. Seu ponto forte é diversificar nas atividades, em uma fase você precisa clicar no bolão, em outra pescar um peixe que representa o resultado do calculo, em uma terceira tem que passar com o avião em cima da nuvem.</w:t>
                </w:r>
              </w:p>
              <w:p w:rsid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Pr="001A70BE" w:rsidRDefault="001A70BE" w:rsidP="001A70BE">
                <w:pPr>
                  <w:pStyle w:val="ListParagraph"/>
                  <w:numPr>
                    <w:ilvl w:val="0"/>
                    <w:numId w:val="1"/>
                  </w:num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Jogos de Matemática - Adição e subtração, contagem (Pelo visto nomes não são o forte dos desenvolvedores de apps).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Descrição: "O Matemática para crianças é um app gratuito de aprendizado desenvolvido para ensinar às crianças os números e a matemática. Ele contém diversos mini-games que as crianças vão adorar jogar, e, quanto mais jogarem, melhores ficarão suas habilidades matemáticas! O Matemática para crianças vai ajudar as crianças a aprenderem a identificar números e começarem a praticar com quebra-cabeças de adição e subtração. Elas vão se divertir muito completando os games e ganhando adesivos, e você vai ficar feliz vendo-os crescendo e aprendendo."</w:t>
                </w:r>
              </w:p>
              <w:p w:rsidR="001A70BE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F76223" w:rsidRPr="001A70BE" w:rsidRDefault="001A70BE" w:rsidP="001A70BE">
                <w:pPr>
                  <w:spacing w:after="0" w:line="240" w:lineRule="auto"/>
                  <w:rPr>
                    <w:i/>
                    <w:lang w:val="pt-PT"/>
                  </w:rPr>
                </w:pPr>
                <w:r w:rsidRPr="001A70BE">
                  <w:rPr>
                    <w:i/>
                    <w:lang w:val="pt-PT"/>
                  </w:rPr>
                  <w:t>Muito parecido com a opção anterior, mas um pouco mais de diversidade nas atividades. Um jogo para mostrar qual número é maior é representado por uma gangora. Tem desafios de contagem, a representação dos números é feita com uma quantidade de itens na tela. Seu ponto forte é ter uma representação mais visão das quantidades.</w:t>
                </w:r>
              </w:p>
            </w:sdtContent>
          </w:sdt>
        </w:tc>
      </w:tr>
    </w:tbl>
    <w:p w:rsidR="00F76223" w:rsidRPr="00246D27" w:rsidRDefault="00F76223" w:rsidP="00F76223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223" w:rsidTr="00394BCC">
        <w:tc>
          <w:tcPr>
            <w:tcW w:w="10456" w:type="dxa"/>
          </w:tcPr>
          <w:p w:rsidR="00F76223" w:rsidRDefault="00F76223" w:rsidP="00394BC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Características do Jogo</w:t>
            </w:r>
            <w:r w:rsidRPr="00246D27">
              <w:rPr>
                <w:b/>
                <w:sz w:val="32"/>
                <w:szCs w:val="32"/>
              </w:rPr>
              <w:t>:</w:t>
            </w:r>
          </w:p>
          <w:sdt>
            <w:sdtPr>
              <w:rPr>
                <w:i/>
                <w:lang w:val="pt-PT"/>
              </w:rPr>
              <w:id w:val="-1937667732"/>
              <w:placeholder>
                <w:docPart w:val="F7795090B076449F898710576AAC4685"/>
              </w:placeholder>
            </w:sdtPr>
            <w:sdtEndPr/>
            <w:sdtContent>
              <w:p w:rsidR="001A70BE" w:rsidRDefault="001A70BE" w:rsidP="00F76223">
                <w:pPr>
                  <w:spacing w:after="0" w:line="240" w:lineRule="auto"/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Gênero: Educacional.</w:t>
                </w:r>
              </w:p>
              <w:p w:rsidR="001A70BE" w:rsidRDefault="001A70BE" w:rsidP="00F76223">
                <w:pPr>
                  <w:spacing w:after="0" w:line="240" w:lineRule="auto"/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Câmeras: Atrás do canhão, com possibilidade de aproximação (zoom) para os blocos de números.</w:t>
                </w:r>
              </w:p>
              <w:p w:rsidR="001A70BE" w:rsidRDefault="001A70BE" w:rsidP="00F76223">
                <w:pPr>
                  <w:spacing w:after="0" w:line="240" w:lineRule="auto"/>
                  <w:rPr>
                    <w:i/>
                    <w:lang w:val="pt-PT"/>
                  </w:rPr>
                </w:pPr>
              </w:p>
              <w:p w:rsidR="00F76223" w:rsidRPr="00246D27" w:rsidRDefault="001A70BE" w:rsidP="00F76223">
                <w:pPr>
                  <w:spacing w:after="0" w:line="240" w:lineRule="auto"/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O jogador tem como objetivo acertar o resultado das operações matemáticas. Há diversos desafios, podendo ser cálculos mais complexos, os blocos de números serem uma equação ou ter obstáculos entre o canhão e a parede de blocos. Ao redor do canhão, são encontrados algumas contas matemáticas e abaixo de cada conta, uma parede com blocos contendo número</w:t>
                </w:r>
                <w:r w:rsidR="00833D9C">
                  <w:rPr>
                    <w:i/>
                    <w:lang w:val="pt-PT"/>
                  </w:rPr>
                  <w:t>s. O jogador deve selecionar a bala do canhão correta, podendo ela ser de igualdade, adição, subtração, multiplicação e divisão.</w:t>
                </w:r>
              </w:p>
            </w:sdtContent>
          </w:sdt>
        </w:tc>
      </w:tr>
    </w:tbl>
    <w:p w:rsidR="00F76223" w:rsidRPr="00246D27" w:rsidRDefault="00F76223" w:rsidP="00F76223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223" w:rsidTr="00394BCC">
        <w:tc>
          <w:tcPr>
            <w:tcW w:w="10456" w:type="dxa"/>
          </w:tcPr>
          <w:p w:rsidR="00F76223" w:rsidRDefault="00F76223" w:rsidP="00394BC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Personagem</w:t>
            </w:r>
            <w:r w:rsidRPr="00246D27">
              <w:rPr>
                <w:b/>
                <w:sz w:val="32"/>
                <w:szCs w:val="32"/>
              </w:rPr>
              <w:t>:</w:t>
            </w:r>
          </w:p>
          <w:sdt>
            <w:sdtPr>
              <w:rPr>
                <w:i/>
                <w:lang w:val="pt-PT"/>
              </w:rPr>
              <w:id w:val="767361687"/>
              <w:placeholder>
                <w:docPart w:val="EB832D541FE44205B1E3765AD94DCED3"/>
              </w:placeholder>
            </w:sdtPr>
            <w:sdtEndPr/>
            <w:sdtContent>
              <w:p w:rsidR="00F76223" w:rsidRPr="00246D27" w:rsidRDefault="00833D9C" w:rsidP="00F76223">
                <w:pPr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O jogador é um canhão, este canhão possui 5 tipos diferentes de balas e uma quantidade limitada para cada nível do jogo. O canhão, ao selecionar cada tipo de bala, pode executar operações matemáticas para alcançar o resultado proposto. Por exemplo, há a operação matemática 1 + 5, o resultado dessa operação é 6, porém na tela só tem um bloco 8 e outro bloco 2, portanto o canhão deve selecionar a bala de subtração, acertar o bloco 8 e depois o bloco 2, dando como resultado 6.</w:t>
                </w:r>
              </w:p>
            </w:sdtContent>
          </w:sdt>
        </w:tc>
      </w:tr>
    </w:tbl>
    <w:p w:rsidR="00F76223" w:rsidRPr="00246D27" w:rsidRDefault="00F76223" w:rsidP="00F76223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223" w:rsidTr="00394BCC">
        <w:tc>
          <w:tcPr>
            <w:tcW w:w="10456" w:type="dxa"/>
          </w:tcPr>
          <w:p w:rsidR="00F76223" w:rsidRDefault="00F76223" w:rsidP="00394BC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Gameplay</w:t>
            </w:r>
            <w:r w:rsidRPr="00246D27">
              <w:rPr>
                <w:b/>
                <w:sz w:val="32"/>
                <w:szCs w:val="32"/>
              </w:rPr>
              <w:t>:</w:t>
            </w:r>
          </w:p>
          <w:sdt>
            <w:sdtPr>
              <w:rPr>
                <w:i/>
                <w:lang w:val="pt-PT"/>
              </w:rPr>
              <w:id w:val="-229613816"/>
              <w:placeholder>
                <w:docPart w:val="B313B971308046B88CF0ADE6A188E4DC"/>
              </w:placeholder>
            </w:sdtPr>
            <w:sdtEndPr/>
            <w:sdtContent>
              <w:p w:rsidR="00F76223" w:rsidRPr="00246D27" w:rsidRDefault="00F76223" w:rsidP="00F76223">
                <w:pPr>
                  <w:rPr>
                    <w:i/>
                    <w:lang w:val="pt-PT"/>
                  </w:rPr>
                </w:pPr>
                <w:r w:rsidRPr="00F76223">
                  <w:rPr>
                    <w:i/>
                    <w:lang w:val="pt-PT"/>
                  </w:rPr>
                  <w:t xml:space="preserve">Detalhamento dos níveis (casando com a mecânica primária): Inimigos/chefões que encontrará, itens que colecionará, características do nível (velocidade, aparência, etc), como ganhará vidas extras, </w:t>
                </w:r>
                <w:r>
                  <w:rPr>
                    <w:i/>
                    <w:lang w:val="pt-PT"/>
                  </w:rPr>
                  <w:t xml:space="preserve">ganhar pontos, </w:t>
                </w:r>
                <w:r w:rsidRPr="00F76223">
                  <w:rPr>
                    <w:i/>
                    <w:lang w:val="pt-PT"/>
                  </w:rPr>
                  <w:t>etc.</w:t>
                </w:r>
                <w:r>
                  <w:rPr>
                    <w:i/>
                    <w:lang w:val="pt-PT"/>
                  </w:rPr>
                  <w:t xml:space="preserve"> </w:t>
                </w:r>
                <w:r w:rsidRPr="00F76223">
                  <w:rPr>
                    <w:i/>
                    <w:lang w:val="pt-PT"/>
                  </w:rPr>
                  <w:t>Esquema apresentando a ordem e/ou as restrições dos níveis</w:t>
                </w:r>
                <w:r>
                  <w:rPr>
                    <w:i/>
                    <w:lang w:val="pt-PT"/>
                  </w:rPr>
                  <w:t xml:space="preserve">. </w:t>
                </w:r>
                <w:r w:rsidRPr="00F76223">
                  <w:rPr>
                    <w:i/>
                    <w:lang w:val="pt-PT"/>
                  </w:rPr>
                  <w:t>Definição dos minigames (se houver)</w:t>
                </w:r>
              </w:p>
            </w:sdtContent>
          </w:sdt>
        </w:tc>
      </w:tr>
    </w:tbl>
    <w:p w:rsidR="00F76223" w:rsidRPr="00246D27" w:rsidRDefault="00F76223" w:rsidP="00F76223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6223" w:rsidTr="00394BCC">
        <w:tc>
          <w:tcPr>
            <w:tcW w:w="10456" w:type="dxa"/>
          </w:tcPr>
          <w:p w:rsidR="00F76223" w:rsidRDefault="00F76223" w:rsidP="00394BC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Mundo</w:t>
            </w:r>
            <w:r w:rsidRPr="00246D27">
              <w:rPr>
                <w:b/>
                <w:sz w:val="32"/>
                <w:szCs w:val="32"/>
              </w:rPr>
              <w:t>:</w:t>
            </w:r>
          </w:p>
          <w:sdt>
            <w:sdtPr>
              <w:rPr>
                <w:i/>
                <w:lang w:val="pt-PT"/>
              </w:rPr>
              <w:id w:val="1518891515"/>
              <w:placeholder>
                <w:docPart w:val="B068A3CA92C341D0B80C5DDFA167FC7E"/>
              </w:placeholder>
            </w:sdtPr>
            <w:sdtEndPr/>
            <w:sdtContent>
              <w:p w:rsidR="00F76223" w:rsidRPr="00246D27" w:rsidRDefault="00F76223" w:rsidP="00F76223">
                <w:pPr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 xml:space="preserve">Definição ou rascunhos dos mapas dos níveis </w:t>
                </w:r>
              </w:p>
            </w:sdtContent>
          </w:sdt>
        </w:tc>
      </w:tr>
    </w:tbl>
    <w:p w:rsidR="00C74466" w:rsidRPr="00246D27" w:rsidRDefault="00C74466" w:rsidP="00C74466">
      <w:pPr>
        <w:spacing w:after="0"/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4466" w:rsidTr="00530D50">
        <w:tc>
          <w:tcPr>
            <w:tcW w:w="10456" w:type="dxa"/>
          </w:tcPr>
          <w:p w:rsidR="00C74466" w:rsidRDefault="00C74466" w:rsidP="00530D50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Interface</w:t>
            </w:r>
          </w:p>
          <w:sdt>
            <w:sdtPr>
              <w:rPr>
                <w:i/>
                <w:lang w:val="pt-PT"/>
              </w:rPr>
              <w:id w:val="1779210895"/>
              <w:placeholder>
                <w:docPart w:val="D7408B1A7E4C42CAA3182602C539E5CC"/>
              </w:placeholder>
            </w:sdtPr>
            <w:sdtEndPr/>
            <w:sdtContent>
              <w:p w:rsidR="00833D9C" w:rsidRDefault="00833D9C" w:rsidP="00C74466">
                <w:pPr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O jogador terá o menu inicial, contendo as opções de salvar e carregar progresso ou iniciar um jogo novo.</w:t>
                </w:r>
              </w:p>
              <w:p w:rsidR="00833D9C" w:rsidRDefault="00833D9C" w:rsidP="00C74466">
                <w:pPr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Ao iniciar o jogo, o jogador pode escolher entre o modo campanha, que começa do nível 1 até o ultimo nível em sequência, ou pode escolher um nível em específico para jogar.</w:t>
                </w:r>
              </w:p>
              <w:p w:rsidR="00C74466" w:rsidRPr="00246D27" w:rsidRDefault="00833D9C" w:rsidP="00C74466">
                <w:pPr>
                  <w:rPr>
                    <w:i/>
                    <w:lang w:val="pt-PT"/>
                  </w:rPr>
                </w:pPr>
                <w:r>
                  <w:rPr>
                    <w:i/>
                    <w:lang w:val="pt-PT"/>
                  </w:rPr>
                  <w:t>Na tela do jogo, são apresentados o contador de balas para cada tipo de munição, a quantidade de respostas certas, quantidade de respostas erradas, a meta para passar de nível (que é um percentual de acerto das respostas) e a quantidade de tentativas restantes.</w:t>
                </w:r>
              </w:p>
              <w:bookmarkStart w:id="0" w:name="_GoBack" w:displacedByCustomXml="next"/>
              <w:bookmarkEnd w:id="0" w:displacedByCustomXml="next"/>
            </w:sdtContent>
          </w:sdt>
        </w:tc>
      </w:tr>
    </w:tbl>
    <w:p w:rsidR="00246D27" w:rsidRPr="00F37D20" w:rsidRDefault="00246D27" w:rsidP="00F37D20"/>
    <w:sectPr w:rsidR="00246D27" w:rsidRPr="00F37D20" w:rsidSect="005C60B3">
      <w:headerReference w:type="default" r:id="rId8"/>
      <w:pgSz w:w="11906" w:h="16838"/>
      <w:pgMar w:top="1702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0ADF" w:rsidRDefault="00930ADF" w:rsidP="005C60B3">
      <w:pPr>
        <w:spacing w:after="0" w:line="240" w:lineRule="auto"/>
      </w:pPr>
      <w:r>
        <w:separator/>
      </w:r>
    </w:p>
  </w:endnote>
  <w:endnote w:type="continuationSeparator" w:id="0">
    <w:p w:rsidR="00930ADF" w:rsidRDefault="00930ADF" w:rsidP="005C6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0ADF" w:rsidRDefault="00930ADF" w:rsidP="005C60B3">
      <w:pPr>
        <w:spacing w:after="0" w:line="240" w:lineRule="auto"/>
      </w:pPr>
      <w:r>
        <w:separator/>
      </w:r>
    </w:p>
  </w:footnote>
  <w:footnote w:type="continuationSeparator" w:id="0">
    <w:p w:rsidR="00930ADF" w:rsidRDefault="00930ADF" w:rsidP="005C6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60B3" w:rsidRPr="00EC28AD" w:rsidRDefault="00737F20" w:rsidP="005C60B3">
    <w:pPr>
      <w:pStyle w:val="Header"/>
      <w:jc w:val="right"/>
      <w:rPr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3618230</wp:posOffset>
              </wp:positionH>
              <wp:positionV relativeFrom="paragraph">
                <wp:posOffset>-371475</wp:posOffset>
              </wp:positionV>
              <wp:extent cx="3011170" cy="895350"/>
              <wp:effectExtent l="0" t="0" r="0" b="0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117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i/>
                              <w:lang w:val="pt-PT"/>
                            </w:rPr>
                            <w:id w:val="-1203240960"/>
                          </w:sdtPr>
                          <w:sdtEndPr/>
                          <w:sdtContent>
                            <w:p w:rsidR="005C60B3" w:rsidRPr="00F37D20" w:rsidRDefault="00F37D20" w:rsidP="005C60B3">
                              <w:pPr>
                                <w:spacing w:after="0" w:line="240" w:lineRule="auto"/>
                                <w:rPr>
                                  <w:i/>
                                  <w:lang w:val="pt-PT"/>
                                </w:rPr>
                              </w:pPr>
                              <w:r w:rsidRPr="00F37D20">
                                <w:rPr>
                                  <w:i/>
                                  <w:lang w:val="pt-PT"/>
                                </w:rPr>
                                <w:t>Coloque aqui o nome do jogo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6" type="#_x0000_t202" style="position:absolute;left:0;text-align:left;margin-left:284.9pt;margin-top:-29.25pt;width:237.1pt;height:7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" stroked="f">
              <v:textbox>
                <w:txbxContent>
                  <w:sdt>
                    <w:sdtPr>
                      <w:rPr>
                        <w:i/>
                        <w:lang w:val="pt-PT"/>
                      </w:rPr>
                      <w:id w:val="-1203240960"/>
                    </w:sdtPr>
                    <w:sdtEndPr/>
                    <w:sdtContent>
                      <w:p w:rsidR="005C60B3" w:rsidRPr="00F37D20" w:rsidRDefault="00F37D20" w:rsidP="005C60B3">
                        <w:pPr>
                          <w:spacing w:after="0" w:line="240" w:lineRule="auto"/>
                          <w:rPr>
                            <w:i/>
                            <w:lang w:val="pt-PT"/>
                          </w:rPr>
                        </w:pPr>
                        <w:r w:rsidRPr="00F37D20">
                          <w:rPr>
                            <w:i/>
                            <w:lang w:val="pt-PT"/>
                          </w:rPr>
                          <w:t>Coloque aqui o nome do jogo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-372110</wp:posOffset>
          </wp:positionV>
          <wp:extent cx="2011045" cy="818515"/>
          <wp:effectExtent l="0" t="0" r="0" b="0"/>
          <wp:wrapSquare wrapText="bothSides"/>
          <wp:docPr id="2" name="Imagem 1" descr="cor_horizontal_ass_1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or_horizontal_ass_1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045" cy="818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C60B3" w:rsidRDefault="00737F20">
    <w:pPr>
      <w:pStyle w:val="Header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291465</wp:posOffset>
              </wp:positionV>
              <wp:extent cx="6633845" cy="1270"/>
              <wp:effectExtent l="24130" t="19685" r="19050" b="2667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33845" cy="1270"/>
                      </a:xfrm>
                      <a:prstGeom prst="line">
                        <a:avLst/>
                      </a:prstGeom>
                      <a:noFill/>
                      <a:ln w="38100" cmpd="thinThick" algn="ctr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B8F6D1" id="Conector reto 1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.35pt,22.95pt" to="522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" strokeweight="3pt">
              <v:stroke linestyle="thinThick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794D30"/>
    <w:multiLevelType w:val="hybridMultilevel"/>
    <w:tmpl w:val="A68271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ocumentProtection w:edit="readOnly" w:formatting="1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BE"/>
    <w:rsid w:val="001A70BE"/>
    <w:rsid w:val="001F189D"/>
    <w:rsid w:val="00246D27"/>
    <w:rsid w:val="00426633"/>
    <w:rsid w:val="004A7338"/>
    <w:rsid w:val="004E3C1B"/>
    <w:rsid w:val="005621D6"/>
    <w:rsid w:val="005B4900"/>
    <w:rsid w:val="005C60B3"/>
    <w:rsid w:val="007046BC"/>
    <w:rsid w:val="00737F20"/>
    <w:rsid w:val="007D03C1"/>
    <w:rsid w:val="00833D9C"/>
    <w:rsid w:val="00930ADF"/>
    <w:rsid w:val="009947DE"/>
    <w:rsid w:val="00A72CDB"/>
    <w:rsid w:val="00B6090A"/>
    <w:rsid w:val="00B66AA3"/>
    <w:rsid w:val="00C74466"/>
    <w:rsid w:val="00DC39DE"/>
    <w:rsid w:val="00F37D20"/>
    <w:rsid w:val="00F76223"/>
    <w:rsid w:val="00F86CEC"/>
    <w:rsid w:val="00F9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53FB0"/>
  <w15:chartTrackingRefBased/>
  <w15:docId w15:val="{472635CA-4D4F-49AC-AB61-1B600D4F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0B3"/>
  </w:style>
  <w:style w:type="paragraph" w:styleId="Footer">
    <w:name w:val="footer"/>
    <w:basedOn w:val="Normal"/>
    <w:link w:val="FooterChar"/>
    <w:uiPriority w:val="99"/>
    <w:unhideWhenUsed/>
    <w:rsid w:val="005C6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0B3"/>
  </w:style>
  <w:style w:type="table" w:styleId="TableGrid">
    <w:name w:val="Table Grid"/>
    <w:basedOn w:val="TableNormal"/>
    <w:uiPriority w:val="39"/>
    <w:rsid w:val="005C6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C60B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C60B3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5C60B3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737F20"/>
    <w:rPr>
      <w:color w:val="808080"/>
    </w:rPr>
  </w:style>
  <w:style w:type="paragraph" w:styleId="ListParagraph">
    <w:name w:val="List Paragraph"/>
    <w:basedOn w:val="Normal"/>
    <w:uiPriority w:val="34"/>
    <w:qFormat/>
    <w:rsid w:val="001A7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4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11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91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ithub\UnrealGameProject\Documentos\GD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CD6E67F1FAF459FAC25B7185AC1D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E4C25-3948-4F3A-BBDA-9712E1AEC0F5}"/>
      </w:docPartPr>
      <w:docPartBody>
        <w:p w:rsidR="00000000" w:rsidRDefault="00A077D5">
          <w:pPr>
            <w:pStyle w:val="2CD6E67F1FAF459FAC25B7185AC1D05D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09FFCACF00FA4A8E8F570F1D46AE5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B65088-5092-459F-817B-E1C6252B3DB2}"/>
      </w:docPartPr>
      <w:docPartBody>
        <w:p w:rsidR="00000000" w:rsidRDefault="00A077D5">
          <w:pPr>
            <w:pStyle w:val="09FFCACF00FA4A8E8F570F1D46AE5B2A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11B5D971E63E400F883D791157CC1C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01A89-E5D8-4558-92E6-CA800C702D29}"/>
      </w:docPartPr>
      <w:docPartBody>
        <w:p w:rsidR="00000000" w:rsidRDefault="00A077D5">
          <w:pPr>
            <w:pStyle w:val="11B5D971E63E400F883D791157CC1C18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0FAB3C097F7545EE8D6F936E92D93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8EC2C4-48A1-4244-9DAD-78FC6D113155}"/>
      </w:docPartPr>
      <w:docPartBody>
        <w:p w:rsidR="00000000" w:rsidRDefault="00A077D5">
          <w:pPr>
            <w:pStyle w:val="0FAB3C097F7545EE8D6F936E92D93946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F7795090B076449F898710576AAC4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ACB29-EF5E-4196-911B-66A576F1BED7}"/>
      </w:docPartPr>
      <w:docPartBody>
        <w:p w:rsidR="00000000" w:rsidRDefault="00A077D5">
          <w:pPr>
            <w:pStyle w:val="F7795090B076449F898710576AAC4685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EB832D541FE44205B1E3765AD94DC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6386F-6CD3-4A31-8DCE-13BB7E58A3AD}"/>
      </w:docPartPr>
      <w:docPartBody>
        <w:p w:rsidR="00000000" w:rsidRDefault="00A077D5">
          <w:pPr>
            <w:pStyle w:val="EB832D541FE44205B1E3765AD94DCED3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B313B971308046B88CF0ADE6A188E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E8F9D2-334D-4CD3-B84A-84F7FA212B59}"/>
      </w:docPartPr>
      <w:docPartBody>
        <w:p w:rsidR="00000000" w:rsidRDefault="00A077D5">
          <w:pPr>
            <w:pStyle w:val="B313B971308046B88CF0ADE6A188E4DC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B068A3CA92C341D0B80C5DDFA167F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F09D84-B94F-4531-B9AD-35558BBCA173}"/>
      </w:docPartPr>
      <w:docPartBody>
        <w:p w:rsidR="00000000" w:rsidRDefault="00A077D5">
          <w:pPr>
            <w:pStyle w:val="B068A3CA92C341D0B80C5DDFA167FC7E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  <w:docPart>
      <w:docPartPr>
        <w:name w:val="D7408B1A7E4C42CAA3182602C539E5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0A3BF-4428-4AD9-9CA4-6418BC7475BD}"/>
      </w:docPartPr>
      <w:docPartBody>
        <w:p w:rsidR="00000000" w:rsidRDefault="00A077D5">
          <w:pPr>
            <w:pStyle w:val="D7408B1A7E4C42CAA3182602C539E5CC"/>
          </w:pPr>
          <w:r w:rsidRPr="00B63C2E">
            <w:rPr>
              <w:rStyle w:val="PlaceholderText"/>
            </w:rPr>
            <w:t>Clique aqui para digitar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D5"/>
    <w:rsid w:val="00A0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CD6E67F1FAF459FAC25B7185AC1D05D">
    <w:name w:val="2CD6E67F1FAF459FAC25B7185AC1D05D"/>
  </w:style>
  <w:style w:type="paragraph" w:customStyle="1" w:styleId="09FFCACF00FA4A8E8F570F1D46AE5B2A">
    <w:name w:val="09FFCACF00FA4A8E8F570F1D46AE5B2A"/>
  </w:style>
  <w:style w:type="paragraph" w:customStyle="1" w:styleId="11B5D971E63E400F883D791157CC1C18">
    <w:name w:val="11B5D971E63E400F883D791157CC1C18"/>
  </w:style>
  <w:style w:type="paragraph" w:customStyle="1" w:styleId="0FAB3C097F7545EE8D6F936E92D93946">
    <w:name w:val="0FAB3C097F7545EE8D6F936E92D93946"/>
  </w:style>
  <w:style w:type="paragraph" w:customStyle="1" w:styleId="F7795090B076449F898710576AAC4685">
    <w:name w:val="F7795090B076449F898710576AAC4685"/>
  </w:style>
  <w:style w:type="paragraph" w:customStyle="1" w:styleId="EB832D541FE44205B1E3765AD94DCED3">
    <w:name w:val="EB832D541FE44205B1E3765AD94DCED3"/>
  </w:style>
  <w:style w:type="paragraph" w:customStyle="1" w:styleId="B313B971308046B88CF0ADE6A188E4DC">
    <w:name w:val="B313B971308046B88CF0ADE6A188E4DC"/>
  </w:style>
  <w:style w:type="paragraph" w:customStyle="1" w:styleId="B068A3CA92C341D0B80C5DDFA167FC7E">
    <w:name w:val="B068A3CA92C341D0B80C5DDFA167FC7E"/>
  </w:style>
  <w:style w:type="paragraph" w:customStyle="1" w:styleId="D7408B1A7E4C42CAA3182602C539E5CC">
    <w:name w:val="D7408B1A7E4C42CAA3182602C539E5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3D7C0-DEB1-48D3-8797-48DF53F92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GDD.dotx</Template>
  <TotalTime>16</TotalTime>
  <Pages>2</Pages>
  <Words>836</Words>
  <Characters>4516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Ivens</dc:creator>
  <cp:keywords/>
  <dc:description/>
  <cp:lastModifiedBy>IVENS DIEGO MULLER</cp:lastModifiedBy>
  <cp:revision>1</cp:revision>
  <dcterms:created xsi:type="dcterms:W3CDTF">2019-05-04T16:43:00Z</dcterms:created>
  <dcterms:modified xsi:type="dcterms:W3CDTF">2019-05-04T16:59:00Z</dcterms:modified>
</cp:coreProperties>
</file>